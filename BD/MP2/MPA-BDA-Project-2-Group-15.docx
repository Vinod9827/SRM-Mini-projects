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6554A" w:rsidRPr="008B5277" w:rsidRDefault="002554CD" w:rsidP="00C6554A">
      <w:pPr>
        <w:pStyle w:val="Photo"/>
      </w:pPr>
      <w:bookmarkStart w:id="0" w:name="_Toc321147149"/>
      <w:bookmarkStart w:id="1" w:name="_Toc318188227"/>
      <w:bookmarkStart w:id="2" w:name="_Toc318188327"/>
      <w:bookmarkStart w:id="3" w:name="_Toc318189312"/>
      <w:bookmarkStart w:id="4" w:name="_Toc321147011"/>
      <w:bookmarkStart w:id="5" w:name="_GoBack"/>
      <w:bookmarkEnd w:id="5"/>
      <w:r w:rsidRPr="008B5277">
        <w:rPr>
          <w:noProof/>
          <w:lang w:bidi="ta-IN"/>
        </w:rPr>
        <w:drawing>
          <wp:inline distT="0" distB="0" distL="0" distR="0" wp14:anchorId="0446AF6B" wp14:editId="26C45C9C">
            <wp:extent cx="5051868" cy="3192780"/>
            <wp:effectExtent l="0" t="0" r="0" b="7620"/>
            <wp:docPr id="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5200" cy="3201206"/>
                    </a:xfrm>
                    <a:prstGeom prst="rect">
                      <a:avLst/>
                    </a:prstGeom>
                    <a:noFill/>
                    <a:ln w="254000" cap="rnd"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bookmarkEnd w:id="0"/>
    <w:bookmarkEnd w:id="1"/>
    <w:bookmarkEnd w:id="2"/>
    <w:bookmarkEnd w:id="3"/>
    <w:bookmarkEnd w:id="4"/>
    <w:p w:rsidR="00C6554A" w:rsidRPr="006E2C21" w:rsidRDefault="00475706" w:rsidP="00C6554A">
      <w:pPr>
        <w:pStyle w:val="Title"/>
        <w:rPr>
          <w:rFonts w:ascii="Times New Roman" w:hAnsi="Times New Roman" w:cs="Times New Roman"/>
        </w:rPr>
      </w:pPr>
      <w:r w:rsidRPr="006E2C21">
        <w:rPr>
          <w:rFonts w:ascii="Times New Roman" w:hAnsi="Times New Roman" w:cs="Times New Roman"/>
        </w:rPr>
        <w:t>MPA-1 Big data for Machine Learning</w:t>
      </w:r>
    </w:p>
    <w:p w:rsidR="00C6554A" w:rsidRPr="006E2C21" w:rsidRDefault="00475706" w:rsidP="00C6554A">
      <w:pPr>
        <w:pStyle w:val="Subtitle"/>
        <w:rPr>
          <w:rFonts w:ascii="Times New Roman" w:hAnsi="Times New Roman" w:cs="Times New Roman"/>
        </w:rPr>
      </w:pPr>
      <w:r w:rsidRPr="006E2C21">
        <w:rPr>
          <w:rFonts w:ascii="Times New Roman" w:hAnsi="Times New Roman" w:cs="Times New Roman"/>
        </w:rPr>
        <w:t>Group-</w:t>
      </w:r>
      <w:r w:rsidR="00066163" w:rsidRPr="006E2C21">
        <w:rPr>
          <w:rFonts w:ascii="Times New Roman" w:hAnsi="Times New Roman" w:cs="Times New Roman"/>
        </w:rPr>
        <w:t>15</w:t>
      </w:r>
    </w:p>
    <w:p w:rsidR="00066163" w:rsidRPr="006E2C21" w:rsidRDefault="00066163" w:rsidP="00066163">
      <w:pPr>
        <w:pStyle w:val="ContactInfo"/>
        <w:rPr>
          <w:rFonts w:ascii="Times New Roman" w:hAnsi="Times New Roman" w:cs="Times New Roman"/>
          <w:sz w:val="28"/>
          <w:szCs w:val="28"/>
        </w:rPr>
      </w:pPr>
      <w:r w:rsidRPr="006E2C21">
        <w:rPr>
          <w:rFonts w:ascii="Times New Roman" w:hAnsi="Times New Roman" w:cs="Times New Roman"/>
          <w:sz w:val="28"/>
          <w:szCs w:val="28"/>
        </w:rPr>
        <w:t xml:space="preserve">Tania Khan </w:t>
      </w:r>
    </w:p>
    <w:p w:rsidR="00066163" w:rsidRPr="006E2C21" w:rsidRDefault="00066163" w:rsidP="00C6554A">
      <w:pPr>
        <w:pStyle w:val="ContactInfo"/>
        <w:rPr>
          <w:rFonts w:ascii="Times New Roman" w:hAnsi="Times New Roman" w:cs="Times New Roman"/>
          <w:sz w:val="28"/>
          <w:szCs w:val="28"/>
        </w:rPr>
      </w:pPr>
      <w:r w:rsidRPr="006E2C21">
        <w:rPr>
          <w:rFonts w:ascii="Times New Roman" w:hAnsi="Times New Roman" w:cs="Times New Roman"/>
          <w:sz w:val="28"/>
          <w:szCs w:val="28"/>
        </w:rPr>
        <w:t xml:space="preserve">V S Shabarish </w:t>
      </w:r>
    </w:p>
    <w:p w:rsidR="006E2C21" w:rsidRPr="006E2C21" w:rsidRDefault="00066163" w:rsidP="00C6554A">
      <w:pPr>
        <w:pStyle w:val="ContactInfo"/>
        <w:rPr>
          <w:rFonts w:ascii="Times New Roman" w:hAnsi="Times New Roman" w:cs="Times New Roman"/>
          <w:sz w:val="28"/>
          <w:szCs w:val="28"/>
        </w:rPr>
      </w:pPr>
      <w:r w:rsidRPr="006E2C21">
        <w:rPr>
          <w:rFonts w:ascii="Times New Roman" w:hAnsi="Times New Roman" w:cs="Times New Roman"/>
          <w:sz w:val="28"/>
          <w:szCs w:val="28"/>
        </w:rPr>
        <w:t>Vinod A</w:t>
      </w:r>
      <w:r w:rsidR="006E2C21" w:rsidRPr="006E2C2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6E2C21" w:rsidRPr="006E2C21" w:rsidRDefault="006E2C21" w:rsidP="00C6554A">
      <w:pPr>
        <w:pStyle w:val="ContactInfo"/>
        <w:rPr>
          <w:rFonts w:ascii="Times New Roman" w:hAnsi="Times New Roman" w:cs="Times New Roman"/>
          <w:sz w:val="28"/>
          <w:szCs w:val="28"/>
        </w:rPr>
      </w:pPr>
    </w:p>
    <w:p w:rsidR="006E2C21" w:rsidRPr="006E2C21" w:rsidRDefault="006E2C21" w:rsidP="00C6554A">
      <w:pPr>
        <w:pStyle w:val="ContactInfo"/>
        <w:rPr>
          <w:rFonts w:ascii="Times New Roman" w:hAnsi="Times New Roman" w:cs="Times New Roman"/>
          <w:sz w:val="28"/>
          <w:szCs w:val="28"/>
        </w:rPr>
      </w:pPr>
    </w:p>
    <w:p w:rsidR="006E2C21" w:rsidRPr="006E2C21" w:rsidRDefault="006E2C21" w:rsidP="00C6554A">
      <w:pPr>
        <w:pStyle w:val="ContactInfo"/>
        <w:rPr>
          <w:rFonts w:ascii="Times New Roman" w:hAnsi="Times New Roman" w:cs="Times New Roman"/>
          <w:sz w:val="28"/>
          <w:szCs w:val="28"/>
        </w:rPr>
      </w:pPr>
      <w:r w:rsidRPr="006E2C21">
        <w:rPr>
          <w:rFonts w:ascii="Times New Roman" w:hAnsi="Times New Roman" w:cs="Times New Roman"/>
          <w:sz w:val="28"/>
          <w:szCs w:val="28"/>
        </w:rPr>
        <w:t>Submitted on</w:t>
      </w:r>
    </w:p>
    <w:p w:rsidR="00C6554A" w:rsidRDefault="00EC0195" w:rsidP="00C6554A">
      <w:pPr>
        <w:pStyle w:val="ContactInfo"/>
      </w:pPr>
      <w:r>
        <w:rPr>
          <w:rFonts w:ascii="Times New Roman" w:hAnsi="Times New Roman" w:cs="Times New Roman"/>
          <w:sz w:val="28"/>
          <w:szCs w:val="28"/>
        </w:rPr>
        <w:t>01-12</w:t>
      </w:r>
      <w:r w:rsidR="006E2C21" w:rsidRPr="006E2C21">
        <w:rPr>
          <w:rFonts w:ascii="Times New Roman" w:hAnsi="Times New Roman" w:cs="Times New Roman"/>
          <w:sz w:val="28"/>
          <w:szCs w:val="28"/>
        </w:rPr>
        <w:t>-2023</w:t>
      </w:r>
      <w:r w:rsidR="00C6554A">
        <w:br w:type="page"/>
      </w:r>
    </w:p>
    <w:p w:rsidR="00C6554A" w:rsidRPr="00514122" w:rsidRDefault="002C4D5C" w:rsidP="002C4D5C">
      <w:pPr>
        <w:pStyle w:val="Heading1"/>
      </w:pPr>
      <w:r>
        <w:lastRenderedPageBreak/>
        <w:t>Write shell command</w:t>
      </w:r>
      <w:r w:rsidR="00A628DC">
        <w:t xml:space="preserve">s for the following. </w:t>
      </w:r>
    </w:p>
    <w:p w:rsidR="00A628DC" w:rsidRPr="00E427AA" w:rsidRDefault="002C4D5C" w:rsidP="00A628DC">
      <w:pPr>
        <w:pStyle w:val="Heading2"/>
      </w:pPr>
      <w:r>
        <w:t>1.</w:t>
      </w:r>
      <w:r w:rsidR="00A628DC" w:rsidRPr="00E427AA">
        <w:t>Create a partitioned table sales partitioned by year and month.  (2 marks)</w:t>
      </w:r>
    </w:p>
    <w:p w:rsidR="002C4D5C" w:rsidRPr="006E2C21" w:rsidRDefault="002C4D5C" w:rsidP="002C4D5C">
      <w:pPr>
        <w:pStyle w:val="Heading2"/>
        <w:rPr>
          <w:rFonts w:ascii="Times New Roman" w:hAnsi="Times New Roman" w:cs="Times New Roman"/>
          <w:szCs w:val="24"/>
        </w:rPr>
      </w:pPr>
      <w:r w:rsidRPr="006E2C21">
        <w:rPr>
          <w:rFonts w:ascii="Times New Roman" w:eastAsiaTheme="minorHAnsi" w:hAnsi="Times New Roman" w:cs="Times New Roman"/>
          <w:caps w:val="0"/>
          <w:color w:val="595959" w:themeColor="text1" w:themeTint="A6"/>
          <w:szCs w:val="24"/>
        </w:rPr>
        <w:tab/>
      </w:r>
    </w:p>
    <w:p w:rsidR="00A628DC" w:rsidRPr="006E2C21" w:rsidRDefault="002C4D5C" w:rsidP="00A628DC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6E2C21">
        <w:rPr>
          <w:rFonts w:ascii="Times New Roman" w:hAnsi="Times New Roman" w:cs="Times New Roman"/>
          <w:sz w:val="24"/>
          <w:szCs w:val="24"/>
        </w:rPr>
        <w:t xml:space="preserve">To </w:t>
      </w:r>
      <w:r w:rsidR="00A628DC">
        <w:rPr>
          <w:rFonts w:ascii="Times New Roman" w:hAnsi="Times New Roman" w:cs="Times New Roman"/>
          <w:sz w:val="24"/>
          <w:szCs w:val="24"/>
        </w:rPr>
        <w:t>Create a partitioned table, we first need to initialize a shell window with hive</w:t>
      </w:r>
      <w:r w:rsidRPr="006E2C21">
        <w:rPr>
          <w:rFonts w:ascii="Times New Roman" w:hAnsi="Times New Roman" w:cs="Times New Roman"/>
          <w:sz w:val="24"/>
          <w:szCs w:val="24"/>
        </w:rPr>
        <w:t>.</w:t>
      </w:r>
      <w:r w:rsidR="00A628DC">
        <w:rPr>
          <w:rFonts w:ascii="Times New Roman" w:hAnsi="Times New Roman" w:cs="Times New Roman"/>
          <w:sz w:val="24"/>
          <w:szCs w:val="24"/>
        </w:rPr>
        <w:t xml:space="preserve"> we type the command “hive” to create the hive environment. We then need to create a table with required </w:t>
      </w:r>
    </w:p>
    <w:p w:rsidR="002C4D5C" w:rsidRPr="006E2C21" w:rsidRDefault="002C4D5C" w:rsidP="002C4D5C">
      <w:pPr>
        <w:rPr>
          <w:rFonts w:ascii="Times New Roman" w:hAnsi="Times New Roman" w:cs="Times New Roman"/>
          <w:sz w:val="24"/>
          <w:szCs w:val="24"/>
        </w:rPr>
      </w:pPr>
      <w:r w:rsidRPr="006E2C21">
        <w:rPr>
          <w:rFonts w:ascii="Times New Roman" w:hAnsi="Times New Roman" w:cs="Times New Roman"/>
          <w:sz w:val="24"/>
          <w:szCs w:val="24"/>
        </w:rPr>
        <w:t>The command will be written in shell as shown in the below image.</w:t>
      </w:r>
    </w:p>
    <w:p w:rsidR="002C4D5C" w:rsidRPr="002C4D5C" w:rsidRDefault="00A628DC" w:rsidP="002C4D5C">
      <w:r w:rsidRPr="00A628DC">
        <w:rPr>
          <w:noProof/>
          <w:lang w:bidi="ta-IN"/>
        </w:rPr>
        <w:drawing>
          <wp:inline distT="0" distB="0" distL="0" distR="0" wp14:anchorId="19D814D6" wp14:editId="6CF69718">
            <wp:extent cx="5486400" cy="211264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1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8DC" w:rsidRPr="00A628DC" w:rsidRDefault="002C4D5C" w:rsidP="00A628DC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6E2C21"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  <w:t>Output:</w:t>
      </w:r>
      <w:r w:rsidRPr="006E2C21">
        <w:rPr>
          <w:rFonts w:ascii="Times New Roman" w:hAnsi="Times New Roman" w:cs="Times New Roman"/>
          <w:sz w:val="24"/>
          <w:szCs w:val="24"/>
        </w:rPr>
        <w:t xml:space="preserve"> </w:t>
      </w:r>
      <w:r w:rsidR="00A628DC" w:rsidRPr="00A628DC">
        <w:rPr>
          <w:rFonts w:ascii="Times New Roman" w:hAnsi="Times New Roman" w:cs="Times New Roman"/>
          <w:sz w:val="24"/>
          <w:szCs w:val="24"/>
        </w:rPr>
        <w:t>This code creates a partitioned table named "sales" in Hive. The table has the following columns: ORDERNUMBER, QUANTITYORDERED, PRICEEACH, ORDERLINENUMBER, SALES, ORDERDATE, and STATUS. The table is partitioned by the YEAR and MONTH columns.</w:t>
      </w:r>
    </w:p>
    <w:p w:rsidR="00A628DC" w:rsidRPr="00A628DC" w:rsidRDefault="00A628DC" w:rsidP="00A628DC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A628DC">
        <w:rPr>
          <w:rFonts w:ascii="Times New Roman" w:hAnsi="Times New Roman" w:cs="Times New Roman"/>
          <w:sz w:val="24"/>
          <w:szCs w:val="24"/>
        </w:rPr>
        <w:t>The code also inserts 10 sample values into the table using the INSERT INTO statement. Each value represents a row in the table and includes the corresponding values for the columns. The YEAR and MONTH values are specified as part of the PARTITION clause.</w:t>
      </w:r>
    </w:p>
    <w:p w:rsidR="00A628DC" w:rsidRDefault="00A628DC" w:rsidP="002C4D5C">
      <w:pPr>
        <w:pStyle w:val="Heading2"/>
      </w:pPr>
    </w:p>
    <w:p w:rsidR="002C4D5C" w:rsidRPr="005F0D0C" w:rsidRDefault="002C4D5C" w:rsidP="002C4D5C">
      <w:pPr>
        <w:pStyle w:val="Heading2"/>
      </w:pPr>
      <w:r>
        <w:t>2.</w:t>
      </w:r>
      <w:r w:rsidR="00894413">
        <w:t>a)</w:t>
      </w:r>
      <w:r w:rsidR="00CB6FA8" w:rsidRPr="00CB6FA8">
        <w:t xml:space="preserve"> </w:t>
      </w:r>
      <w:r w:rsidR="005F0D0C" w:rsidRPr="00E427AA">
        <w:t>Write a HiveQL query to create a table named sales_data with columns transaction_</w:t>
      </w:r>
      <w:proofErr w:type="gramStart"/>
      <w:r w:rsidR="005F0D0C" w:rsidRPr="00E427AA">
        <w:t xml:space="preserve">id, </w:t>
      </w:r>
      <w:r w:rsidR="005F0D0C">
        <w:t xml:space="preserve"> </w:t>
      </w:r>
      <w:r w:rsidR="005F0D0C" w:rsidRPr="00E427AA">
        <w:t>product</w:t>
      </w:r>
      <w:proofErr w:type="gramEnd"/>
      <w:r w:rsidR="005F0D0C" w:rsidRPr="00E427AA">
        <w:t>_id, and amount clustered into 6 buckets based on transaction_id. (2 marks)</w:t>
      </w:r>
    </w:p>
    <w:p w:rsidR="006E2C21" w:rsidRPr="006E2C21" w:rsidRDefault="006E2C21" w:rsidP="006E2C21"/>
    <w:p w:rsidR="00CB6FA8" w:rsidRPr="006E2C21" w:rsidRDefault="00CB6FA8" w:rsidP="00CB6FA8">
      <w:pPr>
        <w:ind w:firstLine="720"/>
        <w:rPr>
          <w:rFonts w:ascii="Times New Roman" w:hAnsi="Times New Roman" w:cs="Times New Roman"/>
          <w:sz w:val="24"/>
          <w:szCs w:val="24"/>
        </w:rPr>
      </w:pPr>
    </w:p>
    <w:p w:rsidR="00CB6FA8" w:rsidRDefault="002D0275" w:rsidP="00CB6FA8">
      <w:pPr>
        <w:ind w:firstLine="720"/>
        <w:rPr>
          <w:rFonts w:ascii="Times New Roman" w:hAnsi="Times New Roman" w:cs="Times New Roman"/>
          <w:noProof/>
          <w:sz w:val="24"/>
          <w:szCs w:val="24"/>
          <w:lang w:bidi="ta-IN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A628DC" w:rsidRPr="0018204B" w:rsidRDefault="00A628DC" w:rsidP="00CB6FA8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A628DC">
        <w:rPr>
          <w:rFonts w:ascii="Times New Roman" w:hAnsi="Times New Roman" w:cs="Times New Roman"/>
          <w:noProof/>
          <w:sz w:val="24"/>
          <w:szCs w:val="24"/>
          <w:lang w:bidi="ta-IN"/>
        </w:rPr>
        <w:lastRenderedPageBreak/>
        <w:drawing>
          <wp:inline distT="0" distB="0" distL="0" distR="0" wp14:anchorId="19E1686E" wp14:editId="4BC40EB9">
            <wp:extent cx="4669402" cy="18516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26694" b="31150"/>
                    <a:stretch/>
                  </pic:blipFill>
                  <pic:spPr bwMode="auto">
                    <a:xfrm>
                      <a:off x="0" y="0"/>
                      <a:ext cx="4702413" cy="1864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4D5C" w:rsidRDefault="005F0D0C" w:rsidP="002C4D5C">
      <w:r w:rsidRPr="0018204B">
        <w:rPr>
          <w:rFonts w:ascii="Times New Roman" w:hAnsi="Times New Roman" w:cs="Times New Roman"/>
          <w:sz w:val="24"/>
          <w:szCs w:val="24"/>
        </w:rPr>
        <w:t>Output: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F0D0C">
        <w:rPr>
          <w:rFonts w:ascii="Times New Roman" w:hAnsi="Times New Roman" w:cs="Times New Roman"/>
          <w:sz w:val="24"/>
          <w:szCs w:val="24"/>
        </w:rPr>
        <w:t xml:space="preserve">This </w:t>
      </w:r>
      <w:proofErr w:type="spellStart"/>
      <w:r w:rsidRPr="005F0D0C">
        <w:rPr>
          <w:rFonts w:ascii="Times New Roman" w:hAnsi="Times New Roman" w:cs="Times New Roman"/>
          <w:sz w:val="24"/>
          <w:szCs w:val="24"/>
        </w:rPr>
        <w:t>HiveQL</w:t>
      </w:r>
      <w:proofErr w:type="spellEnd"/>
      <w:r w:rsidRPr="005F0D0C">
        <w:rPr>
          <w:rFonts w:ascii="Times New Roman" w:hAnsi="Times New Roman" w:cs="Times New Roman"/>
          <w:sz w:val="24"/>
          <w:szCs w:val="24"/>
        </w:rPr>
        <w:t xml:space="preserve"> query creates a table named </w:t>
      </w:r>
      <w:proofErr w:type="spellStart"/>
      <w:r w:rsidRPr="005F0D0C">
        <w:rPr>
          <w:rFonts w:ascii="Times New Roman" w:hAnsi="Times New Roman" w:cs="Times New Roman"/>
          <w:sz w:val="24"/>
          <w:szCs w:val="24"/>
        </w:rPr>
        <w:t>sales_data</w:t>
      </w:r>
      <w:proofErr w:type="spellEnd"/>
      <w:r w:rsidRPr="005F0D0C">
        <w:rPr>
          <w:rFonts w:ascii="Times New Roman" w:hAnsi="Times New Roman" w:cs="Times New Roman"/>
          <w:sz w:val="24"/>
          <w:szCs w:val="24"/>
        </w:rPr>
        <w:t xml:space="preserve"> with three columns: </w:t>
      </w:r>
      <w:proofErr w:type="spellStart"/>
      <w:r w:rsidRPr="005F0D0C">
        <w:rPr>
          <w:rFonts w:ascii="Times New Roman" w:hAnsi="Times New Roman" w:cs="Times New Roman"/>
          <w:sz w:val="24"/>
          <w:szCs w:val="24"/>
        </w:rPr>
        <w:t>transaction_id</w:t>
      </w:r>
      <w:proofErr w:type="spellEnd"/>
      <w:r w:rsidRPr="005F0D0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F0D0C">
        <w:rPr>
          <w:rFonts w:ascii="Times New Roman" w:hAnsi="Times New Roman" w:cs="Times New Roman"/>
          <w:sz w:val="24"/>
          <w:szCs w:val="24"/>
        </w:rPr>
        <w:t>product_id</w:t>
      </w:r>
      <w:proofErr w:type="spellEnd"/>
      <w:r w:rsidRPr="005F0D0C">
        <w:rPr>
          <w:rFonts w:ascii="Times New Roman" w:hAnsi="Times New Roman" w:cs="Times New Roman"/>
          <w:sz w:val="24"/>
          <w:szCs w:val="24"/>
        </w:rPr>
        <w:t xml:space="preserve">, and amount. The </w:t>
      </w:r>
      <w:proofErr w:type="spellStart"/>
      <w:r w:rsidRPr="005F0D0C">
        <w:rPr>
          <w:rFonts w:ascii="Times New Roman" w:hAnsi="Times New Roman" w:cs="Times New Roman"/>
          <w:sz w:val="24"/>
          <w:szCs w:val="24"/>
        </w:rPr>
        <w:t>transaction_id</w:t>
      </w:r>
      <w:proofErr w:type="spellEnd"/>
      <w:r w:rsidRPr="005F0D0C">
        <w:rPr>
          <w:rFonts w:ascii="Times New Roman" w:hAnsi="Times New Roman" w:cs="Times New Roman"/>
          <w:sz w:val="24"/>
          <w:szCs w:val="24"/>
        </w:rPr>
        <w:t xml:space="preserve"> column is used as the clustering column, and the table is clustered into 6 buckets based on the values in the </w:t>
      </w:r>
      <w:proofErr w:type="spellStart"/>
      <w:r w:rsidRPr="005F0D0C">
        <w:rPr>
          <w:rFonts w:ascii="Times New Roman" w:hAnsi="Times New Roman" w:cs="Times New Roman"/>
          <w:sz w:val="24"/>
          <w:szCs w:val="24"/>
        </w:rPr>
        <w:t>transaction_id</w:t>
      </w:r>
      <w:proofErr w:type="spellEnd"/>
      <w:r w:rsidRPr="005F0D0C">
        <w:rPr>
          <w:rFonts w:ascii="Times New Roman" w:hAnsi="Times New Roman" w:cs="Times New Roman"/>
          <w:sz w:val="24"/>
          <w:szCs w:val="24"/>
        </w:rPr>
        <w:t xml:space="preserve"> column.</w:t>
      </w:r>
    </w:p>
    <w:p w:rsidR="00D806E6" w:rsidRDefault="00D806E6" w:rsidP="002C4D5C"/>
    <w:p w:rsidR="00D806E6" w:rsidRDefault="005F0D0C" w:rsidP="00DF42A6">
      <w:pPr>
        <w:pStyle w:val="Heading2"/>
      </w:pPr>
      <w:r>
        <w:t>2</w:t>
      </w:r>
      <w:r w:rsidR="00D806E6">
        <w:t>.</w:t>
      </w:r>
      <w:r w:rsidR="00D806E6" w:rsidRPr="00D806E6">
        <w:t xml:space="preserve"> </w:t>
      </w:r>
      <w:r w:rsidR="00894413">
        <w:t>b)</w:t>
      </w:r>
      <w:r w:rsidRPr="00E427AA">
        <w:t xml:space="preserve"> Insert data into the sales_data table you created, inserting records for transactions with IDs </w:t>
      </w:r>
      <w:r w:rsidRPr="00E427AA">
        <w:rPr>
          <w:rFonts w:ascii="Times New Roman" w:hAnsi="Times New Roman" w:cs="Times New Roman"/>
          <w:szCs w:val="24"/>
        </w:rPr>
        <w:t xml:space="preserve"> 1 to 100, products ranging from 1 to 20, and random transaction amounts. (3 marks)</w:t>
      </w:r>
    </w:p>
    <w:p w:rsidR="00EC0195" w:rsidRDefault="00310734" w:rsidP="00EC0195">
      <w:r>
        <w:t xml:space="preserve">To insert data into the </w:t>
      </w:r>
      <w:proofErr w:type="spellStart"/>
      <w:r>
        <w:t>sales_data</w:t>
      </w:r>
      <w:proofErr w:type="spellEnd"/>
      <w:r>
        <w:t xml:space="preserve"> table we need to use the insert query and pass appropriate values for each column.</w:t>
      </w:r>
    </w:p>
    <w:p w:rsidR="00D806E6" w:rsidRDefault="00EC0195" w:rsidP="00310734">
      <w:r w:rsidRPr="00EC0195">
        <w:rPr>
          <w:noProof/>
          <w:lang w:bidi="ta-IN"/>
        </w:rPr>
        <w:drawing>
          <wp:inline distT="0" distB="0" distL="0" distR="0" wp14:anchorId="36188B86" wp14:editId="32B844C9">
            <wp:extent cx="5603132" cy="31699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38059" cy="318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195" w:rsidRDefault="00EC0195" w:rsidP="00D806E6">
      <w:pPr>
        <w:tabs>
          <w:tab w:val="left" w:pos="6420"/>
        </w:tabs>
      </w:pPr>
      <w:r w:rsidRPr="00EC0195">
        <w:rPr>
          <w:noProof/>
          <w:lang w:bidi="ta-IN"/>
        </w:rPr>
        <w:lastRenderedPageBreak/>
        <w:drawing>
          <wp:inline distT="0" distB="0" distL="0" distR="0" wp14:anchorId="7F907629" wp14:editId="7528808A">
            <wp:extent cx="4000847" cy="3177815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00847" cy="317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734" w:rsidRDefault="00310734" w:rsidP="00310734">
      <w:r w:rsidRPr="0018204B">
        <w:rPr>
          <w:rFonts w:ascii="Times New Roman" w:hAnsi="Times New Roman" w:cs="Times New Roman"/>
          <w:sz w:val="24"/>
          <w:szCs w:val="24"/>
        </w:rPr>
        <w:t>Output: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F0D0C">
        <w:rPr>
          <w:rFonts w:ascii="Times New Roman" w:hAnsi="Times New Roman" w:cs="Times New Roman"/>
          <w:sz w:val="24"/>
          <w:szCs w:val="24"/>
        </w:rPr>
        <w:t xml:space="preserve">This </w:t>
      </w:r>
      <w:proofErr w:type="spellStart"/>
      <w:r w:rsidRPr="005F0D0C">
        <w:rPr>
          <w:rFonts w:ascii="Times New Roman" w:hAnsi="Times New Roman" w:cs="Times New Roman"/>
          <w:sz w:val="24"/>
          <w:szCs w:val="24"/>
        </w:rPr>
        <w:t>HiveQL</w:t>
      </w:r>
      <w:proofErr w:type="spellEnd"/>
      <w:r w:rsidRPr="005F0D0C">
        <w:rPr>
          <w:rFonts w:ascii="Times New Roman" w:hAnsi="Times New Roman" w:cs="Times New Roman"/>
          <w:sz w:val="24"/>
          <w:szCs w:val="24"/>
        </w:rPr>
        <w:t xml:space="preserve"> query </w:t>
      </w:r>
      <w:r>
        <w:rPr>
          <w:rFonts w:ascii="Times New Roman" w:hAnsi="Times New Roman" w:cs="Times New Roman"/>
          <w:sz w:val="24"/>
          <w:szCs w:val="24"/>
        </w:rPr>
        <w:t xml:space="preserve">inserts 20 data into </w:t>
      </w:r>
      <w:proofErr w:type="spellStart"/>
      <w:r w:rsidRPr="005F0D0C">
        <w:rPr>
          <w:rFonts w:ascii="Times New Roman" w:hAnsi="Times New Roman" w:cs="Times New Roman"/>
          <w:sz w:val="24"/>
          <w:szCs w:val="24"/>
        </w:rPr>
        <w:t>sales_data</w:t>
      </w:r>
      <w:proofErr w:type="spellEnd"/>
      <w:r w:rsidRPr="005F0D0C">
        <w:rPr>
          <w:rFonts w:ascii="Times New Roman" w:hAnsi="Times New Roman" w:cs="Times New Roman"/>
          <w:sz w:val="24"/>
          <w:szCs w:val="24"/>
        </w:rPr>
        <w:t xml:space="preserve"> with three columns: </w:t>
      </w:r>
      <w:proofErr w:type="spellStart"/>
      <w:r w:rsidRPr="005F0D0C">
        <w:rPr>
          <w:rFonts w:ascii="Times New Roman" w:hAnsi="Times New Roman" w:cs="Times New Roman"/>
          <w:sz w:val="24"/>
          <w:szCs w:val="24"/>
        </w:rPr>
        <w:t>transact</w:t>
      </w:r>
      <w:r>
        <w:rPr>
          <w:rFonts w:ascii="Times New Roman" w:hAnsi="Times New Roman" w:cs="Times New Roman"/>
          <w:sz w:val="24"/>
          <w:szCs w:val="24"/>
        </w:rPr>
        <w:t>ion_id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product_id</w:t>
      </w:r>
      <w:proofErr w:type="spellEnd"/>
      <w:r>
        <w:rPr>
          <w:rFonts w:ascii="Times New Roman" w:hAnsi="Times New Roman" w:cs="Times New Roman"/>
          <w:sz w:val="24"/>
          <w:szCs w:val="24"/>
        </w:rPr>
        <w:t>, and amount.</w:t>
      </w:r>
    </w:p>
    <w:p w:rsidR="00FA4639" w:rsidRDefault="00FA4639" w:rsidP="002D0275">
      <w:pPr>
        <w:pStyle w:val="Heading3"/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</w:rPr>
      </w:pPr>
    </w:p>
    <w:p w:rsidR="00C3425E" w:rsidRDefault="00C3425E" w:rsidP="00C3425E">
      <w:pPr>
        <w:pStyle w:val="Heading2"/>
      </w:pPr>
      <w:r>
        <w:t>3.</w:t>
      </w:r>
      <w:r w:rsidRPr="00C3425E">
        <w:t xml:space="preserve"> </w:t>
      </w:r>
      <w:r w:rsidRPr="00E427AA">
        <w:t>Write a Sqoop command to import data from a MySQL database table named "employees" into the Hadoop Distributed File System (HDFS). The data should be saved in a directory named "employee_data" in HDFS. (3 marks)</w:t>
      </w:r>
    </w:p>
    <w:p w:rsidR="00C3425E" w:rsidRDefault="009F21B9" w:rsidP="00C3425E">
      <w:r>
        <w:t xml:space="preserve">To import </w:t>
      </w:r>
      <w:r w:rsidR="00AC60A6">
        <w:t xml:space="preserve">data from </w:t>
      </w:r>
      <w:proofErr w:type="spellStart"/>
      <w:r w:rsidR="00AC60A6">
        <w:t>mysql</w:t>
      </w:r>
      <w:proofErr w:type="spellEnd"/>
      <w:r w:rsidR="00AC60A6">
        <w:t xml:space="preserve"> to HDFS we use the below </w:t>
      </w:r>
      <w:proofErr w:type="spellStart"/>
      <w:r w:rsidR="00AC60A6">
        <w:t>sqoop</w:t>
      </w:r>
      <w:proofErr w:type="spellEnd"/>
      <w:r w:rsidR="00AC60A6">
        <w:t xml:space="preserve"> command.</w:t>
      </w:r>
    </w:p>
    <w:p w:rsidR="00C3425E" w:rsidRPr="00C3425E" w:rsidRDefault="00C3425E" w:rsidP="00C3425E">
      <w:pPr>
        <w:pStyle w:val="Heading2"/>
      </w:pPr>
      <w:r w:rsidRPr="00C3425E">
        <w:rPr>
          <w:noProof/>
          <w:lang w:bidi="ta-IN"/>
        </w:rPr>
        <w:drawing>
          <wp:inline distT="0" distB="0" distL="0" distR="0" wp14:anchorId="0924220E" wp14:editId="519FAD46">
            <wp:extent cx="5486400" cy="132588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639" w:rsidRDefault="00FA4639" w:rsidP="00DF42A6"/>
    <w:p w:rsidR="00D07047" w:rsidRDefault="00AC60A6" w:rsidP="00DF42A6">
      <w:r>
        <w:t>Output:</w:t>
      </w:r>
      <w:r w:rsidRPr="00AC60A6">
        <w:t xml:space="preserve"> </w:t>
      </w:r>
      <w:r w:rsidRPr="00E427AA">
        <w:t xml:space="preserve"> data</w:t>
      </w:r>
      <w:r>
        <w:t xml:space="preserve"> is imported</w:t>
      </w:r>
      <w:r w:rsidRPr="00E427AA">
        <w:t xml:space="preserve"> from a MySQL database table named "employees" into the Hadoop Distributed File System (HDFS). The data should be saved in a directory named "</w:t>
      </w:r>
      <w:proofErr w:type="spellStart"/>
      <w:r w:rsidRPr="00E427AA">
        <w:t>employee_data</w:t>
      </w:r>
      <w:proofErr w:type="spellEnd"/>
      <w:r w:rsidRPr="00E427AA">
        <w:t>" in HDFS</w:t>
      </w:r>
    </w:p>
    <w:p w:rsidR="00D07047" w:rsidRDefault="00D07047" w:rsidP="00DF42A6"/>
    <w:p w:rsidR="00D07047" w:rsidRDefault="00D07047" w:rsidP="00DF42A6"/>
    <w:p w:rsidR="00D07047" w:rsidRPr="00E427AA" w:rsidRDefault="00D07047" w:rsidP="00D07047">
      <w:pPr>
        <w:pStyle w:val="Heading2"/>
      </w:pPr>
      <w:r w:rsidRPr="00E427AA">
        <w:t>4. Using MongoDB Compass, create a new document in a collection named "students" with the following fields: "name," "age," and "grade". (2 marks)</w:t>
      </w:r>
    </w:p>
    <w:p w:rsidR="00D07047" w:rsidRDefault="00D07047" w:rsidP="00DF42A6"/>
    <w:p w:rsidR="00D07047" w:rsidRDefault="00A923C9" w:rsidP="00DF42A6">
      <w:r>
        <w:t xml:space="preserve">To create a new </w:t>
      </w:r>
      <w:proofErr w:type="gramStart"/>
      <w:r>
        <w:t>collection</w:t>
      </w:r>
      <w:proofErr w:type="gramEnd"/>
      <w:r>
        <w:t xml:space="preserve"> we first need to create a database or add a collection to existing database as shown in the image below.</w:t>
      </w:r>
    </w:p>
    <w:p w:rsidR="00D07047" w:rsidRDefault="00D07047" w:rsidP="00DF42A6">
      <w:r w:rsidRPr="00D07047">
        <w:drawing>
          <wp:inline distT="0" distB="0" distL="0" distR="0" wp14:anchorId="17D2E03D" wp14:editId="05D3BCAE">
            <wp:extent cx="5486400" cy="31502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5A3" w:rsidRDefault="009235A3" w:rsidP="00DF42A6"/>
    <w:p w:rsidR="009235A3" w:rsidRDefault="00A923C9" w:rsidP="00DF42A6">
      <w:r>
        <w:t>Once the collection is added to the database we can now insert documents into the collection.</w:t>
      </w:r>
    </w:p>
    <w:p w:rsidR="009235A3" w:rsidRDefault="009235A3" w:rsidP="00DF42A6">
      <w:r w:rsidRPr="009235A3">
        <w:lastRenderedPageBreak/>
        <w:drawing>
          <wp:inline distT="0" distB="0" distL="0" distR="0" wp14:anchorId="2F89AB42" wp14:editId="6094F277">
            <wp:extent cx="2598420" cy="228865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20189" cy="2307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5A3" w:rsidRDefault="009235A3" w:rsidP="00DF42A6">
      <w:r w:rsidRPr="009235A3">
        <w:drawing>
          <wp:inline distT="0" distB="0" distL="0" distR="0" wp14:anchorId="3DF85C6B" wp14:editId="1718A9FC">
            <wp:extent cx="4373880" cy="2451701"/>
            <wp:effectExtent l="0" t="0" r="762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32098" cy="2484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B79" w:rsidRDefault="00705B79" w:rsidP="00705B79">
      <w:pPr>
        <w:pStyle w:val="Heading2"/>
      </w:pPr>
    </w:p>
    <w:p w:rsidR="00705B79" w:rsidRDefault="00705B79" w:rsidP="00705B79">
      <w:pPr>
        <w:pStyle w:val="Heading2"/>
        <w:rPr>
          <w:rFonts w:ascii="Times New Roman" w:hAnsi="Times New Roman" w:cs="Times New Roman"/>
          <w:szCs w:val="24"/>
        </w:rPr>
      </w:pPr>
      <w:r w:rsidRPr="00E427AA">
        <w:rPr>
          <w:rFonts w:ascii="Times New Roman" w:hAnsi="Times New Roman" w:cs="Times New Roman"/>
          <w:szCs w:val="24"/>
        </w:rPr>
        <w:t>4. Use MongoDB Compass to perform an aggregation operation that calculates the average "price" of products in the "products" collection. (3 marks)</w:t>
      </w:r>
    </w:p>
    <w:p w:rsidR="00705B79" w:rsidRDefault="00705B79" w:rsidP="00705B79"/>
    <w:p w:rsidR="00705B79" w:rsidRDefault="00705B79" w:rsidP="00705B79">
      <w:r>
        <w:t>Step 1: Click on the aggregation window in the top of the compass pane below the selected collection. And click on the add stage button below pipeline window</w:t>
      </w:r>
    </w:p>
    <w:p w:rsidR="00A923C9" w:rsidRDefault="00A923C9" w:rsidP="00705B79"/>
    <w:p w:rsidR="00705B79" w:rsidRDefault="00705B79" w:rsidP="00705B79">
      <w:r w:rsidRPr="00705B79">
        <w:lastRenderedPageBreak/>
        <w:drawing>
          <wp:inline distT="0" distB="0" distL="0" distR="0" wp14:anchorId="3B7CAD1D" wp14:editId="0B55A5C0">
            <wp:extent cx="5486400" cy="31464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B79" w:rsidRDefault="00705B79" w:rsidP="00705B79">
      <w:r>
        <w:t>Step 2: Select the group option in the stage window and enter the below query.</w:t>
      </w:r>
    </w:p>
    <w:p w:rsidR="00705B79" w:rsidRDefault="00705B79" w:rsidP="00705B79">
      <w:r>
        <w:tab/>
        <w:t xml:space="preserve">{“_id”: “_id”, </w:t>
      </w:r>
      <w:proofErr w:type="spellStart"/>
      <w:r>
        <w:t>AverageValue</w:t>
      </w:r>
      <w:proofErr w:type="spellEnd"/>
      <w:r>
        <w:t>: {$</w:t>
      </w:r>
      <w:proofErr w:type="spellStart"/>
      <w:r>
        <w:t>avg</w:t>
      </w:r>
      <w:proofErr w:type="spellEnd"/>
      <w:r>
        <w:t>: “</w:t>
      </w:r>
      <w:r w:rsidR="00FA5164">
        <w:t>$price</w:t>
      </w:r>
      <w:r>
        <w:t>”</w:t>
      </w:r>
      <w:r w:rsidR="00FA5164">
        <w:t>}}</w:t>
      </w:r>
    </w:p>
    <w:p w:rsidR="00705B79" w:rsidRDefault="00705B79" w:rsidP="00705B79">
      <w:r w:rsidRPr="00705B79">
        <w:drawing>
          <wp:inline distT="0" distB="0" distL="0" distR="0" wp14:anchorId="2826F5AA" wp14:editId="79D44877">
            <wp:extent cx="5486400" cy="21996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164" w:rsidRDefault="00FA5164" w:rsidP="00FA5164">
      <w:r w:rsidRPr="0018204B">
        <w:rPr>
          <w:rFonts w:ascii="Times New Roman" w:hAnsi="Times New Roman" w:cs="Times New Roman"/>
          <w:sz w:val="24"/>
          <w:szCs w:val="24"/>
        </w:rPr>
        <w:t>Output: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F0D0C">
        <w:rPr>
          <w:rFonts w:ascii="Times New Roman" w:hAnsi="Times New Roman" w:cs="Times New Roman"/>
          <w:sz w:val="24"/>
          <w:szCs w:val="24"/>
        </w:rPr>
        <w:t xml:space="preserve">This </w:t>
      </w:r>
      <w:r>
        <w:rPr>
          <w:rFonts w:ascii="Times New Roman" w:hAnsi="Times New Roman" w:cs="Times New Roman"/>
          <w:sz w:val="24"/>
          <w:szCs w:val="24"/>
        </w:rPr>
        <w:t xml:space="preserve">Mongo Db compass </w:t>
      </w:r>
      <w:r w:rsidRPr="005F0D0C">
        <w:rPr>
          <w:rFonts w:ascii="Times New Roman" w:hAnsi="Times New Roman" w:cs="Times New Roman"/>
          <w:sz w:val="24"/>
          <w:szCs w:val="24"/>
        </w:rPr>
        <w:t>query creates</w:t>
      </w:r>
      <w:r>
        <w:rPr>
          <w:rFonts w:ascii="Times New Roman" w:hAnsi="Times New Roman" w:cs="Times New Roman"/>
          <w:sz w:val="24"/>
          <w:szCs w:val="24"/>
        </w:rPr>
        <w:t xml:space="preserve"> an aggregate or average price of all products present in the products collection</w:t>
      </w:r>
      <w:r w:rsidRPr="005F0D0C">
        <w:rPr>
          <w:rFonts w:ascii="Times New Roman" w:hAnsi="Times New Roman" w:cs="Times New Roman"/>
          <w:sz w:val="24"/>
          <w:szCs w:val="24"/>
        </w:rPr>
        <w:t>.</w:t>
      </w:r>
    </w:p>
    <w:p w:rsidR="00705B79" w:rsidRDefault="00705B79" w:rsidP="00705B79"/>
    <w:p w:rsidR="00705B79" w:rsidRDefault="00705B79" w:rsidP="00705B79"/>
    <w:p w:rsidR="00FA5164" w:rsidRPr="00E427AA" w:rsidRDefault="00FA5164" w:rsidP="00FA5164">
      <w:pPr>
        <w:pStyle w:val="Heading2"/>
      </w:pPr>
      <w:r w:rsidRPr="00E427AA">
        <w:lastRenderedPageBreak/>
        <w:t>5. Import a JSON file containing customer data into a new collection named "customers" in your MongoDB database using MongoDB Compass. (3 marks)</w:t>
      </w:r>
    </w:p>
    <w:p w:rsidR="00705B79" w:rsidRDefault="00705B79" w:rsidP="00705B79"/>
    <w:p w:rsidR="00705B79" w:rsidRDefault="00FA5164" w:rsidP="00705B79">
      <w:r>
        <w:t>Step 1: Click on Create collection and enter the name customers</w:t>
      </w:r>
    </w:p>
    <w:p w:rsidR="00705B79" w:rsidRDefault="00705B79" w:rsidP="00705B79"/>
    <w:p w:rsidR="00705B79" w:rsidRDefault="00705B79" w:rsidP="00705B79">
      <w:r w:rsidRPr="00705B79">
        <w:drawing>
          <wp:inline distT="0" distB="0" distL="0" distR="0" wp14:anchorId="39576A46" wp14:editId="5CD69832">
            <wp:extent cx="3581400" cy="219775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10522" cy="2215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B79" w:rsidRDefault="00FA5164" w:rsidP="00705B79">
      <w:r>
        <w:t>Step 2: click on add data under the collection on documents pane.</w:t>
      </w:r>
    </w:p>
    <w:p w:rsidR="00705B79" w:rsidRDefault="00705B79" w:rsidP="00705B79">
      <w:r w:rsidRPr="00705B79">
        <w:drawing>
          <wp:inline distT="0" distB="0" distL="0" distR="0" wp14:anchorId="64EB81D4" wp14:editId="566BBF5B">
            <wp:extent cx="3390900" cy="2204420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22495" cy="222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164" w:rsidRDefault="00FA5164" w:rsidP="00705B79"/>
    <w:p w:rsidR="00FA5164" w:rsidRDefault="00FA5164" w:rsidP="00705B79">
      <w:r>
        <w:t>Step 3: Select the appropriate JSON file to be imported and click import button.</w:t>
      </w:r>
    </w:p>
    <w:p w:rsidR="00705B79" w:rsidRDefault="00705B79" w:rsidP="00705B79">
      <w:r w:rsidRPr="00705B79">
        <w:lastRenderedPageBreak/>
        <w:drawing>
          <wp:inline distT="0" distB="0" distL="0" distR="0" wp14:anchorId="35697C4F" wp14:editId="36329A22">
            <wp:extent cx="5486400" cy="341503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164" w:rsidRDefault="00FA5164" w:rsidP="00705B79">
      <w:r>
        <w:t>Step 4: We can see the imported JSON file in the document pane.</w:t>
      </w:r>
    </w:p>
    <w:p w:rsidR="00FA5164" w:rsidRDefault="00FA5164" w:rsidP="00705B79">
      <w:r w:rsidRPr="00FA5164">
        <w:drawing>
          <wp:inline distT="0" distB="0" distL="0" distR="0" wp14:anchorId="252DC729" wp14:editId="02102B06">
            <wp:extent cx="5486400" cy="191706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1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734" w:rsidRDefault="00310734" w:rsidP="00705B79"/>
    <w:p w:rsidR="00A923C9" w:rsidRDefault="00A923C9" w:rsidP="00A923C9">
      <w:r w:rsidRPr="0018204B">
        <w:rPr>
          <w:rFonts w:ascii="Times New Roman" w:hAnsi="Times New Roman" w:cs="Times New Roman"/>
          <w:sz w:val="24"/>
          <w:szCs w:val="24"/>
        </w:rPr>
        <w:t>Output:</w:t>
      </w:r>
      <w:r>
        <w:rPr>
          <w:rFonts w:ascii="Times New Roman" w:hAnsi="Times New Roman" w:cs="Times New Roman"/>
          <w:sz w:val="24"/>
          <w:szCs w:val="24"/>
        </w:rPr>
        <w:t xml:space="preserve"> The above steps have created a collection and inserted 10 record in the </w:t>
      </w:r>
      <w:proofErr w:type="gramStart"/>
      <w:r>
        <w:rPr>
          <w:rFonts w:ascii="Times New Roman" w:hAnsi="Times New Roman" w:cs="Times New Roman"/>
          <w:sz w:val="24"/>
          <w:szCs w:val="24"/>
        </w:rPr>
        <w:t>customers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collection.</w:t>
      </w:r>
    </w:p>
    <w:p w:rsidR="00310734" w:rsidRDefault="00310734" w:rsidP="00310734"/>
    <w:p w:rsidR="00AC60A6" w:rsidRPr="00310734" w:rsidRDefault="00AC60A6" w:rsidP="00310734"/>
    <w:p w:rsidR="00310734" w:rsidRPr="00E427AA" w:rsidRDefault="00310734" w:rsidP="00310734">
      <w:pPr>
        <w:pStyle w:val="Heading2"/>
        <w:rPr>
          <w:rFonts w:ascii="Times New Roman" w:hAnsi="Times New Roman" w:cs="Times New Roman"/>
          <w:szCs w:val="24"/>
        </w:rPr>
      </w:pPr>
      <w:r w:rsidRPr="00E427AA">
        <w:rPr>
          <w:rFonts w:ascii="Times New Roman" w:hAnsi="Times New Roman" w:cs="Times New Roman"/>
          <w:szCs w:val="24"/>
        </w:rPr>
        <w:lastRenderedPageBreak/>
        <w:t>6. Delete a document in the "employees" collection where the "salary" field is less than $40,000 using MongoDB Compass. (2 marks)</w:t>
      </w:r>
    </w:p>
    <w:p w:rsidR="00310734" w:rsidRDefault="00310734" w:rsidP="00705B79"/>
    <w:p w:rsidR="00310734" w:rsidRDefault="009F21B9" w:rsidP="00705B79">
      <w:r>
        <w:t>Step 1: Open The employees collection and enter the filter {</w:t>
      </w:r>
      <w:proofErr w:type="gramStart"/>
      <w:r>
        <w:t>salary:{</w:t>
      </w:r>
      <w:proofErr w:type="gramEnd"/>
      <w:r>
        <w:t>$lt:40000}}.</w:t>
      </w:r>
    </w:p>
    <w:p w:rsidR="00310734" w:rsidRDefault="00310734" w:rsidP="00705B79">
      <w:r w:rsidRPr="00310734">
        <w:drawing>
          <wp:inline distT="0" distB="0" distL="0" distR="0" wp14:anchorId="624083EE" wp14:editId="737CCD22">
            <wp:extent cx="5696960" cy="27051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6389" t="22016" r="833" b="1063"/>
                    <a:stretch/>
                  </pic:blipFill>
                  <pic:spPr bwMode="auto">
                    <a:xfrm>
                      <a:off x="0" y="0"/>
                      <a:ext cx="5711635" cy="27120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21B9" w:rsidRDefault="009F21B9" w:rsidP="00705B79">
      <w:r>
        <w:t xml:space="preserve">Step </w:t>
      </w:r>
      <w:proofErr w:type="gramStart"/>
      <w:r>
        <w:t>2 :</w:t>
      </w:r>
      <w:proofErr w:type="gramEnd"/>
      <w:r>
        <w:t xml:space="preserve"> The documents that pass the filter condition will be displayed in the document pane. Click on delete/remove document.</w:t>
      </w:r>
    </w:p>
    <w:p w:rsidR="00310734" w:rsidRDefault="00310734" w:rsidP="00705B79">
      <w:r w:rsidRPr="00310734">
        <w:drawing>
          <wp:inline distT="0" distB="0" distL="0" distR="0" wp14:anchorId="3ED1BA06" wp14:editId="3423C0F6">
            <wp:extent cx="5486400" cy="9042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0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734" w:rsidRDefault="009F21B9" w:rsidP="00705B79">
      <w:r>
        <w:t xml:space="preserve">Step 3: </w:t>
      </w:r>
      <w:proofErr w:type="gramStart"/>
      <w:r>
        <w:t>a</w:t>
      </w:r>
      <w:proofErr w:type="gramEnd"/>
      <w:r>
        <w:t xml:space="preserve"> Pop up shows flagged for delete click on delete in the below pop up.</w:t>
      </w:r>
    </w:p>
    <w:p w:rsidR="00310734" w:rsidRDefault="00310734" w:rsidP="00705B79">
      <w:r w:rsidRPr="00310734">
        <w:drawing>
          <wp:inline distT="0" distB="0" distL="0" distR="0" wp14:anchorId="14482ECB" wp14:editId="58786E81">
            <wp:extent cx="5486400" cy="1040765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4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1B9" w:rsidRDefault="009F21B9" w:rsidP="00705B79"/>
    <w:p w:rsidR="009F21B9" w:rsidRPr="00DF42A6" w:rsidRDefault="009F21B9" w:rsidP="00705B79">
      <w:r w:rsidRPr="0018204B">
        <w:rPr>
          <w:rFonts w:ascii="Times New Roman" w:hAnsi="Times New Roman" w:cs="Times New Roman"/>
          <w:sz w:val="24"/>
          <w:szCs w:val="24"/>
        </w:rPr>
        <w:t>Output: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The document with salary below 40000 is deleted.</w:t>
      </w:r>
    </w:p>
    <w:sectPr w:rsidR="009F21B9" w:rsidRPr="00DF42A6">
      <w:footerReference w:type="default" r:id="rId26"/>
      <w:pgSz w:w="12240" w:h="15840"/>
      <w:pgMar w:top="1728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3157D" w:rsidRDefault="0093157D" w:rsidP="00C6554A">
      <w:pPr>
        <w:spacing w:before="0" w:after="0" w:line="240" w:lineRule="auto"/>
      </w:pPr>
      <w:r>
        <w:separator/>
      </w:r>
    </w:p>
  </w:endnote>
  <w:endnote w:type="continuationSeparator" w:id="0">
    <w:p w:rsidR="0093157D" w:rsidRDefault="0093157D" w:rsidP="00C6554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Latha">
    <w:altName w:val="Leelawadee UI Semilight"/>
    <w:panose1 w:val="02000400000000000000"/>
    <w:charset w:val="01"/>
    <w:family w:val="roman"/>
    <w:pitch w:val="variable"/>
    <w:sig w:usb0="00040000" w:usb1="00000000" w:usb2="00000000" w:usb3="00000000" w:csb0="0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923C9" w:rsidRDefault="00A923C9">
    <w:pPr>
      <w:pStyle w:val="Footer"/>
    </w:pPr>
    <w:r>
      <w:t xml:space="preserve">Page </w:t>
    </w:r>
    <w:r>
      <w:fldChar w:fldCharType="begin"/>
    </w:r>
    <w:r>
      <w:instrText xml:space="preserve"> PAGE  \* Arabic  \* MERGEFORMAT </w:instrText>
    </w:r>
    <w:r>
      <w:fldChar w:fldCharType="separate"/>
    </w:r>
    <w:r w:rsidR="00AC60A6">
      <w:rPr>
        <w:noProof/>
      </w:rPr>
      <w:t>9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3157D" w:rsidRDefault="0093157D" w:rsidP="00C6554A">
      <w:pPr>
        <w:spacing w:before="0" w:after="0" w:line="240" w:lineRule="auto"/>
      </w:pPr>
      <w:r>
        <w:separator/>
      </w:r>
    </w:p>
  </w:footnote>
  <w:footnote w:type="continuationSeparator" w:id="0">
    <w:p w:rsidR="0093157D" w:rsidRDefault="0093157D" w:rsidP="00C6554A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61E6224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DA94F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A0E4E5B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4188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E0C080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B9E193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3A069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3C8D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AA6FCB4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1122BF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0D483622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2" w15:restartNumberingAfterBreak="0">
    <w:nsid w:val="2A680017"/>
    <w:multiLevelType w:val="hybridMultilevel"/>
    <w:tmpl w:val="524ECCD8"/>
    <w:lvl w:ilvl="0" w:tplc="F3FC8FE8">
      <w:numFmt w:val="bullet"/>
      <w:lvlText w:val="-"/>
      <w:lvlJc w:val="left"/>
      <w:pPr>
        <w:ind w:left="1800" w:hanging="360"/>
      </w:pPr>
      <w:rPr>
        <w:rFonts w:ascii="Arial" w:eastAsia="Arial" w:hAnsi="Arial" w:cs="Arial" w:hint="default"/>
        <w:color w:val="0070C0"/>
      </w:rPr>
    </w:lvl>
    <w:lvl w:ilvl="1" w:tplc="40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 w15:restartNumberingAfterBreak="0">
    <w:nsid w:val="3D790B24"/>
    <w:multiLevelType w:val="multilevel"/>
    <w:tmpl w:val="1C6E0DD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47164D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48B15FA4"/>
    <w:multiLevelType w:val="multilevel"/>
    <w:tmpl w:val="9E8A8D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550433AF"/>
    <w:multiLevelType w:val="multilevel"/>
    <w:tmpl w:val="EC3AF05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 w15:restartNumberingAfterBreak="0">
    <w:nsid w:val="57220062"/>
    <w:multiLevelType w:val="multilevel"/>
    <w:tmpl w:val="988E235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5DBD77E7"/>
    <w:multiLevelType w:val="multilevel"/>
    <w:tmpl w:val="72FE152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9"/>
  </w:num>
  <w:num w:numId="2">
    <w:abstractNumId w:val="8"/>
  </w:num>
  <w:num w:numId="3">
    <w:abstractNumId w:val="8"/>
  </w:num>
  <w:num w:numId="4">
    <w:abstractNumId w:val="9"/>
  </w:num>
  <w:num w:numId="5">
    <w:abstractNumId w:val="14"/>
  </w:num>
  <w:num w:numId="6">
    <w:abstractNumId w:val="10"/>
  </w:num>
  <w:num w:numId="7">
    <w:abstractNumId w:val="11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16"/>
  </w:num>
  <w:num w:numId="17">
    <w:abstractNumId w:val="17"/>
  </w:num>
  <w:num w:numId="18">
    <w:abstractNumId w:val="18"/>
  </w:num>
  <w:num w:numId="19">
    <w:abstractNumId w:val="13"/>
  </w:num>
  <w:num w:numId="20">
    <w:abstractNumId w:val="12"/>
  </w:num>
  <w:num w:numId="21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5706"/>
    <w:rsid w:val="00062A85"/>
    <w:rsid w:val="00066163"/>
    <w:rsid w:val="000954A1"/>
    <w:rsid w:val="0018204B"/>
    <w:rsid w:val="002554CD"/>
    <w:rsid w:val="00293B83"/>
    <w:rsid w:val="002B4294"/>
    <w:rsid w:val="002C4D5C"/>
    <w:rsid w:val="002D0275"/>
    <w:rsid w:val="00310734"/>
    <w:rsid w:val="00333D0D"/>
    <w:rsid w:val="00475706"/>
    <w:rsid w:val="004C049F"/>
    <w:rsid w:val="005000E2"/>
    <w:rsid w:val="005F0D0C"/>
    <w:rsid w:val="006A3CE7"/>
    <w:rsid w:val="006E2C21"/>
    <w:rsid w:val="00705B79"/>
    <w:rsid w:val="00860EAC"/>
    <w:rsid w:val="00894413"/>
    <w:rsid w:val="009235A3"/>
    <w:rsid w:val="0093157D"/>
    <w:rsid w:val="009F21B9"/>
    <w:rsid w:val="00A628DC"/>
    <w:rsid w:val="00A923C9"/>
    <w:rsid w:val="00AC60A6"/>
    <w:rsid w:val="00C3425E"/>
    <w:rsid w:val="00C6554A"/>
    <w:rsid w:val="00C6787B"/>
    <w:rsid w:val="00CB6FA8"/>
    <w:rsid w:val="00D07047"/>
    <w:rsid w:val="00D806E6"/>
    <w:rsid w:val="00DF42A6"/>
    <w:rsid w:val="00EC0195"/>
    <w:rsid w:val="00ED7C44"/>
    <w:rsid w:val="00F83BC3"/>
    <w:rsid w:val="00F944AB"/>
    <w:rsid w:val="00FA4639"/>
    <w:rsid w:val="00FA51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A805732"/>
  <w15:chartTrackingRefBased/>
  <w15:docId w15:val="{FE96360C-3BBC-4DBE-A6B4-3CDA728BE2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color w:val="595959" w:themeColor="text1" w:themeTint="A6"/>
        <w:sz w:val="22"/>
        <w:szCs w:val="22"/>
        <w:lang w:val="en-US" w:eastAsia="en-US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2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33D0D"/>
  </w:style>
  <w:style w:type="paragraph" w:styleId="Heading1">
    <w:name w:val="heading 1"/>
    <w:basedOn w:val="Normal"/>
    <w:next w:val="Normal"/>
    <w:link w:val="Heading1Char"/>
    <w:uiPriority w:val="9"/>
    <w:qFormat/>
    <w:rsid w:val="00333D0D"/>
    <w:pPr>
      <w:keepNext/>
      <w:keepLines/>
      <w:spacing w:before="600" w:after="60"/>
      <w:contextualSpacing/>
      <w:outlineLvl w:val="0"/>
    </w:pPr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33D0D"/>
    <w:pPr>
      <w:keepNext/>
      <w:keepLines/>
      <w:spacing w:before="240" w:after="0"/>
      <w:contextualSpacing/>
      <w:outlineLvl w:val="1"/>
    </w:pPr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554C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806E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007789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554C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04F5B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554C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55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55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3D0D"/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33D0D"/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customStyle="1" w:styleId="ContactInfo">
    <w:name w:val="Contact Info"/>
    <w:basedOn w:val="Normal"/>
    <w:uiPriority w:val="4"/>
    <w:qFormat/>
    <w:rsid w:val="00C6554A"/>
    <w:pPr>
      <w:spacing w:before="0" w:after="0"/>
      <w:jc w:val="center"/>
    </w:pPr>
  </w:style>
  <w:style w:type="paragraph" w:styleId="ListBullet">
    <w:name w:val="List Bullet"/>
    <w:basedOn w:val="Normal"/>
    <w:uiPriority w:val="10"/>
    <w:unhideWhenUsed/>
    <w:qFormat/>
    <w:rsid w:val="00C6554A"/>
    <w:pPr>
      <w:numPr>
        <w:numId w:val="4"/>
      </w:numPr>
    </w:pPr>
  </w:style>
  <w:style w:type="paragraph" w:styleId="Title">
    <w:name w:val="Title"/>
    <w:basedOn w:val="Normal"/>
    <w:link w:val="TitleChar"/>
    <w:uiPriority w:val="2"/>
    <w:unhideWhenUsed/>
    <w:qFormat/>
    <w:rsid w:val="00333D0D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TitleChar">
    <w:name w:val="Title Char"/>
    <w:basedOn w:val="DefaultParagraphFont"/>
    <w:link w:val="Title"/>
    <w:uiPriority w:val="2"/>
    <w:rsid w:val="00333D0D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ubtitle">
    <w:name w:val="Subtitle"/>
    <w:basedOn w:val="Normal"/>
    <w:link w:val="SubtitleChar"/>
    <w:uiPriority w:val="3"/>
    <w:unhideWhenUsed/>
    <w:qFormat/>
    <w:rsid w:val="00333D0D"/>
    <w:pPr>
      <w:numPr>
        <w:ilvl w:val="1"/>
      </w:numPr>
      <w:spacing w:before="0" w:after="480"/>
      <w:contextualSpacing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ubtitleChar">
    <w:name w:val="Subtitle Char"/>
    <w:basedOn w:val="DefaultParagraphFont"/>
    <w:link w:val="Subtitle"/>
    <w:uiPriority w:val="3"/>
    <w:rsid w:val="00333D0D"/>
    <w:rPr>
      <w:rFonts w:asciiTheme="majorHAnsi" w:eastAsiaTheme="majorEastAsia" w:hAnsiTheme="majorHAnsi" w:cstheme="majorBidi"/>
      <w:caps/>
      <w:sz w:val="26"/>
    </w:rPr>
  </w:style>
  <w:style w:type="paragraph" w:styleId="Footer">
    <w:name w:val="footer"/>
    <w:basedOn w:val="Normal"/>
    <w:link w:val="FooterChar"/>
    <w:uiPriority w:val="99"/>
    <w:unhideWhenUsed/>
    <w:rsid w:val="00C6554A"/>
    <w:pPr>
      <w:spacing w:before="0" w:after="0" w:line="240" w:lineRule="auto"/>
      <w:jc w:val="right"/>
    </w:pPr>
    <w:rPr>
      <w:caps/>
    </w:rPr>
  </w:style>
  <w:style w:type="character" w:customStyle="1" w:styleId="FooterChar">
    <w:name w:val="Footer Char"/>
    <w:basedOn w:val="DefaultParagraphFont"/>
    <w:link w:val="Footer"/>
    <w:uiPriority w:val="99"/>
    <w:rsid w:val="00C6554A"/>
    <w:rPr>
      <w:caps/>
    </w:rPr>
  </w:style>
  <w:style w:type="paragraph" w:customStyle="1" w:styleId="Photo">
    <w:name w:val="Photo"/>
    <w:basedOn w:val="Normal"/>
    <w:uiPriority w:val="1"/>
    <w:qFormat/>
    <w:rsid w:val="00C6554A"/>
    <w:pPr>
      <w:spacing w:before="0" w:after="0" w:line="240" w:lineRule="auto"/>
      <w:jc w:val="center"/>
    </w:pPr>
  </w:style>
  <w:style w:type="paragraph" w:styleId="Header">
    <w:name w:val="header"/>
    <w:basedOn w:val="Normal"/>
    <w:link w:val="HeaderChar"/>
    <w:uiPriority w:val="99"/>
    <w:unhideWhenUsed/>
    <w:rsid w:val="00C6554A"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554A"/>
    <w:rPr>
      <w:color w:val="595959" w:themeColor="text1" w:themeTint="A6"/>
      <w:sz w:val="20"/>
      <w:szCs w:val="20"/>
      <w:lang w:eastAsia="ja-JP"/>
    </w:rPr>
  </w:style>
  <w:style w:type="paragraph" w:styleId="ListNumber">
    <w:name w:val="List Number"/>
    <w:basedOn w:val="Normal"/>
    <w:uiPriority w:val="11"/>
    <w:unhideWhenUsed/>
    <w:qFormat/>
    <w:rsid w:val="00C6554A"/>
    <w:pPr>
      <w:numPr>
        <w:numId w:val="3"/>
      </w:numPr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C6554A"/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554A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554A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C6554A"/>
    <w:rPr>
      <w:i/>
      <w:iCs/>
      <w:color w:val="007789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C6554A"/>
    <w:pPr>
      <w:pBdr>
        <w:top w:val="single" w:sz="4" w:space="10" w:color="007789" w:themeColor="accent1" w:themeShade="BF"/>
        <w:bottom w:val="single" w:sz="4" w:space="10" w:color="007789" w:themeColor="accent1" w:themeShade="BF"/>
      </w:pBdr>
      <w:spacing w:before="360" w:after="360"/>
      <w:ind w:left="864" w:right="864"/>
      <w:jc w:val="center"/>
    </w:pPr>
    <w:rPr>
      <w:i/>
      <w:iCs/>
      <w:color w:val="007789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C6554A"/>
    <w:rPr>
      <w:i/>
      <w:iCs/>
      <w:color w:val="007789" w:themeColor="accent1" w:themeShade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C6554A"/>
    <w:rPr>
      <w:b/>
      <w:bCs/>
      <w:caps w:val="0"/>
      <w:smallCaps/>
      <w:color w:val="007789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6554A"/>
    <w:pPr>
      <w:spacing w:before="0" w:line="240" w:lineRule="auto"/>
    </w:pPr>
    <w:rPr>
      <w:i/>
      <w:iCs/>
      <w:color w:val="4E5B6F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554A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C6554A"/>
    <w:pPr>
      <w:pBdr>
        <w:top w:val="single" w:sz="2" w:space="10" w:color="007789" w:themeColor="accent1" w:themeShade="BF"/>
        <w:left w:val="single" w:sz="2" w:space="10" w:color="007789" w:themeColor="accent1" w:themeShade="BF"/>
        <w:bottom w:val="single" w:sz="2" w:space="10" w:color="007789" w:themeColor="accent1" w:themeShade="BF"/>
        <w:right w:val="single" w:sz="2" w:space="10" w:color="007789" w:themeColor="accent1" w:themeShade="BF"/>
      </w:pBdr>
      <w:ind w:left="1152" w:right="1152"/>
    </w:pPr>
    <w:rPr>
      <w:rFonts w:eastAsiaTheme="minorEastAsia"/>
      <w:i/>
      <w:iCs/>
      <w:color w:val="007789" w:themeColor="accent1" w:themeShade="BF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C6554A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C6554A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C6554A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C6554A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C6554A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6554A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6554A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6554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6554A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C6554A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6554A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C6554A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C6554A"/>
    <w:rPr>
      <w:color w:val="007789" w:themeColor="accent1" w:themeShade="BF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6554A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6554A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C6554A"/>
    <w:rPr>
      <w:color w:val="835D00" w:themeColor="accent3" w:themeShade="80"/>
      <w:u w:val="single"/>
    </w:rPr>
  </w:style>
  <w:style w:type="paragraph" w:styleId="MacroText">
    <w:name w:val="macro"/>
    <w:link w:val="MacroTextChar"/>
    <w:uiPriority w:val="99"/>
    <w:semiHidden/>
    <w:unhideWhenUsed/>
    <w:rsid w:val="00C6554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C6554A"/>
    <w:rPr>
      <w:rFonts w:ascii="Consolas" w:hAnsi="Consolas"/>
      <w:szCs w:val="20"/>
    </w:rPr>
  </w:style>
  <w:style w:type="character" w:styleId="PlaceholderText">
    <w:name w:val="Placeholder Text"/>
    <w:basedOn w:val="DefaultParagraphFont"/>
    <w:uiPriority w:val="99"/>
    <w:semiHidden/>
    <w:rsid w:val="00C6554A"/>
    <w:rPr>
      <w:color w:val="595959" w:themeColor="text1" w:themeTint="A6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C6554A"/>
    <w:rPr>
      <w:rFonts w:ascii="Consolas" w:hAnsi="Consolas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554CD"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554CD"/>
    <w:rPr>
      <w:rFonts w:asciiTheme="majorHAnsi" w:eastAsiaTheme="majorEastAsia" w:hAnsiTheme="majorHAnsi" w:cstheme="majorBidi"/>
      <w:color w:val="004F5B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rsid w:val="00D806E6"/>
    <w:rPr>
      <w:rFonts w:asciiTheme="majorHAnsi" w:eastAsiaTheme="majorEastAsia" w:hAnsiTheme="majorHAnsi" w:cstheme="majorBidi"/>
      <w:i/>
      <w:iCs/>
      <w:color w:val="007789" w:themeColor="accent1" w:themeShade="BF"/>
    </w:rPr>
  </w:style>
  <w:style w:type="paragraph" w:styleId="ListParagraph">
    <w:name w:val="List Paragraph"/>
    <w:basedOn w:val="Normal"/>
    <w:uiPriority w:val="34"/>
    <w:qFormat/>
    <w:rsid w:val="00066163"/>
    <w:pPr>
      <w:spacing w:before="0" w:after="0" w:line="276" w:lineRule="auto"/>
      <w:ind w:left="720"/>
      <w:contextualSpacing/>
    </w:pPr>
    <w:rPr>
      <w:rFonts w:ascii="Arial" w:eastAsia="Arial" w:hAnsi="Arial" w:cs="Mangal"/>
      <w:color w:val="auto"/>
      <w:szCs w:val="20"/>
      <w:lang w:val="en" w:eastAsia="en-I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5390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vssha\AppData\Roaming\Microsoft\Templates\Student%20report%20with%20photo.dotx" TargetMode="External"/></Relationships>
</file>

<file path=word/theme/theme1.xml><?xml version="1.0" encoding="utf-8"?>
<a:theme xmlns:a="http://schemas.openxmlformats.org/drawingml/2006/main" name="Theme1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9A8D30-253E-4C17-B9BE-C6F8678838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Student report with photo</Template>
  <TotalTime>450</TotalTime>
  <Pages>10</Pages>
  <Words>643</Words>
  <Characters>3671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Shabarish Vs</dc:creator>
  <cp:keywords/>
  <dc:description/>
  <cp:lastModifiedBy>Shabarish Vs</cp:lastModifiedBy>
  <cp:revision>4</cp:revision>
  <dcterms:created xsi:type="dcterms:W3CDTF">2023-10-08T07:02:00Z</dcterms:created>
  <dcterms:modified xsi:type="dcterms:W3CDTF">2023-12-01T13:11:00Z</dcterms:modified>
</cp:coreProperties>
</file>